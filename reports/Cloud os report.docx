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EF95" w14:textId="44A2DB72" w:rsidR="00C6554A" w:rsidRPr="008B5277" w:rsidRDefault="00DB1106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noProof/>
        </w:rPr>
        <w:drawing>
          <wp:inline distT="0" distB="0" distL="0" distR="0" wp14:anchorId="3736E11F" wp14:editId="35F8BB71">
            <wp:extent cx="3185160" cy="3649980"/>
            <wp:effectExtent l="0" t="0" r="0" b="7620"/>
            <wp:docPr id="1938519351" name="Picture 1" descr="Server Load Balancer: A Solution for Server Reliability P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rver Load Balancer: A Solution for Server Reliability P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30482011" w14:textId="1FE35E59" w:rsidR="00C6554A" w:rsidRDefault="00DB1106" w:rsidP="00C6554A">
      <w:pPr>
        <w:pStyle w:val="Title"/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Cloud / Data Center Manager (Load </w:t>
      </w:r>
      <w:r>
        <w:rPr>
          <w:rFonts w:ascii="Calibri" w:eastAsia="Calibri" w:hAnsi="Calibri" w:cs="Calibri"/>
          <w:b/>
          <w:bCs/>
          <w:sz w:val="36"/>
          <w:szCs w:val="36"/>
        </w:rPr>
        <w:t>Balancer</w:t>
      </w: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  <w:rtl/>
        </w:rPr>
        <w:t>(</w:t>
      </w:r>
    </w:p>
    <w:p w14:paraId="5A02E63E" w14:textId="5D07F1B6" w:rsidR="00C6554A" w:rsidRDefault="00DB1106" w:rsidP="00C6554A">
      <w:pPr>
        <w:pStyle w:val="Subtitle"/>
      </w:pPr>
      <w:r>
        <w:t xml:space="preserve">YOUSSEF ESLAM </w:t>
      </w:r>
    </w:p>
    <w:p w14:paraId="2753C47A" w14:textId="61971507" w:rsidR="00DB1106" w:rsidRDefault="00DB1106" w:rsidP="00C6554A">
      <w:pPr>
        <w:pStyle w:val="Subtitle"/>
      </w:pPr>
      <w:r>
        <w:t>YOSSEF EL-SAYED</w:t>
      </w:r>
    </w:p>
    <w:p w14:paraId="59ADCFBF" w14:textId="24987859" w:rsidR="00DB1106" w:rsidRPr="00D5413C" w:rsidRDefault="00DB1106" w:rsidP="00C6554A">
      <w:pPr>
        <w:pStyle w:val="Subtitle"/>
      </w:pPr>
      <w:r>
        <w:t>MOHAMMED YASSER</w:t>
      </w:r>
    </w:p>
    <w:p w14:paraId="3C47CFF6" w14:textId="23414DC5" w:rsidR="00C6554A" w:rsidRDefault="00DB1106" w:rsidP="00C6554A">
      <w:pPr>
        <w:pStyle w:val="ContactInfo"/>
      </w:pPr>
      <w:r>
        <w:t>Operating systems</w:t>
      </w:r>
      <w:r w:rsidR="00C6554A">
        <w:t xml:space="preserve"> | </w:t>
      </w:r>
      <w:r w:rsidR="0087501B">
        <w:t>Load Balancer</w:t>
      </w:r>
      <w:r w:rsidR="00C6554A">
        <w:t xml:space="preserve"> |</w:t>
      </w:r>
      <w:r w:rsidR="00C6554A" w:rsidRPr="00D5413C">
        <w:t xml:space="preserve"> </w:t>
      </w:r>
      <w:r>
        <w:t>8/13/2026</w:t>
      </w:r>
      <w:r w:rsidR="00C6554A">
        <w:br w:type="page"/>
      </w:r>
    </w:p>
    <w:p w14:paraId="352FB27C" w14:textId="3D018639" w:rsidR="00000000" w:rsidRDefault="00F133BA" w:rsidP="00F133BA">
      <w:pPr>
        <w:pStyle w:val="Heading1"/>
      </w:pPr>
      <w:r>
        <w:lastRenderedPageBreak/>
        <w:t>INTRODUCTION</w:t>
      </w:r>
    </w:p>
    <w:sectPr w:rsidR="002C74C0">
      <w:footerReference w:type="default" r:id="rId8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E7A8B" w14:textId="77777777" w:rsidR="000229CC" w:rsidRDefault="000229CC" w:rsidP="00C6554A">
      <w:pPr>
        <w:spacing w:before="0" w:after="0" w:line="240" w:lineRule="auto"/>
      </w:pPr>
      <w:r>
        <w:separator/>
      </w:r>
    </w:p>
  </w:endnote>
  <w:endnote w:type="continuationSeparator" w:id="0">
    <w:p w14:paraId="23812C03" w14:textId="77777777" w:rsidR="000229CC" w:rsidRDefault="000229CC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CFADB" w14:textId="77777777" w:rsidR="00000000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FACA0" w14:textId="77777777" w:rsidR="000229CC" w:rsidRDefault="000229CC" w:rsidP="00C6554A">
      <w:pPr>
        <w:spacing w:before="0" w:after="0" w:line="240" w:lineRule="auto"/>
      </w:pPr>
      <w:r>
        <w:separator/>
      </w:r>
    </w:p>
  </w:footnote>
  <w:footnote w:type="continuationSeparator" w:id="0">
    <w:p w14:paraId="5D2639A8" w14:textId="77777777" w:rsidR="000229CC" w:rsidRDefault="000229CC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091610">
    <w:abstractNumId w:val="9"/>
  </w:num>
  <w:num w:numId="2" w16cid:durableId="1256095025">
    <w:abstractNumId w:val="8"/>
  </w:num>
  <w:num w:numId="3" w16cid:durableId="1989243300">
    <w:abstractNumId w:val="8"/>
  </w:num>
  <w:num w:numId="4" w16cid:durableId="717822520">
    <w:abstractNumId w:val="9"/>
  </w:num>
  <w:num w:numId="5" w16cid:durableId="1402210755">
    <w:abstractNumId w:val="12"/>
  </w:num>
  <w:num w:numId="6" w16cid:durableId="228463571">
    <w:abstractNumId w:val="10"/>
  </w:num>
  <w:num w:numId="7" w16cid:durableId="309554813">
    <w:abstractNumId w:val="11"/>
  </w:num>
  <w:num w:numId="8" w16cid:durableId="486630466">
    <w:abstractNumId w:val="7"/>
  </w:num>
  <w:num w:numId="9" w16cid:durableId="1172724527">
    <w:abstractNumId w:val="6"/>
  </w:num>
  <w:num w:numId="10" w16cid:durableId="2025092246">
    <w:abstractNumId w:val="5"/>
  </w:num>
  <w:num w:numId="11" w16cid:durableId="41877885">
    <w:abstractNumId w:val="4"/>
  </w:num>
  <w:num w:numId="12" w16cid:durableId="173497372">
    <w:abstractNumId w:val="3"/>
  </w:num>
  <w:num w:numId="13" w16cid:durableId="2010212517">
    <w:abstractNumId w:val="2"/>
  </w:num>
  <w:num w:numId="14" w16cid:durableId="1415006136">
    <w:abstractNumId w:val="1"/>
  </w:num>
  <w:num w:numId="15" w16cid:durableId="188621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06"/>
    <w:rsid w:val="000229CC"/>
    <w:rsid w:val="002554CD"/>
    <w:rsid w:val="00293B83"/>
    <w:rsid w:val="002B2ADB"/>
    <w:rsid w:val="002B4294"/>
    <w:rsid w:val="00333D0D"/>
    <w:rsid w:val="00446341"/>
    <w:rsid w:val="004C049F"/>
    <w:rsid w:val="005000E2"/>
    <w:rsid w:val="006A3CE7"/>
    <w:rsid w:val="0087501B"/>
    <w:rsid w:val="008E3AB1"/>
    <w:rsid w:val="00C22A8B"/>
    <w:rsid w:val="00C6554A"/>
    <w:rsid w:val="00DB1106"/>
    <w:rsid w:val="00ED7C44"/>
    <w:rsid w:val="00F1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7E1F4"/>
  <w15:chartTrackingRefBased/>
  <w15:docId w15:val="{EE328807-1270-4AC2-894B-DEC49A36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si\AppData\Local\Microsoft\Office\16.0\DTS\en-US%7b5B072822-8788-4412-8F6F-37A75A5096EF%7d\%7b5CBC3235-57B0-4F20-AE3C-FB800FB4F4E0%7dTF1f75cea0-c848-4caf-b47d-6cb36ce18799d83c335b_win32-12e0587c7c54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{5CBC3235-57B0-4F20-AE3C-FB800FB4F4E0}TF1f75cea0-c848-4caf-b47d-6cb36ce18799d83c335b_win32-12e0587c7c54.dotx</Template>
  <TotalTime>99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Yousif</dc:creator>
  <cp:keywords/>
  <dc:description/>
  <cp:lastModifiedBy>Yousef Ahmed</cp:lastModifiedBy>
  <cp:revision>2</cp:revision>
  <dcterms:created xsi:type="dcterms:W3CDTF">2026-08-12T10:04:00Z</dcterms:created>
  <dcterms:modified xsi:type="dcterms:W3CDTF">2026-08-12T11:46:00Z</dcterms:modified>
</cp:coreProperties>
</file>